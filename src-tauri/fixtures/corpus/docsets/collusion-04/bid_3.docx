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投标人：泰和信息技术</w:t>
      </w:r>
    </w:p>
    <w:p>
      <w:r>
        <w:t xml:space="preserve">工程交付使用后，我方提供及时周到的售后服务，构建快速回应机制，确保用户在使用过程中遇到的问题得到妥善解决。</w:t>
      </w:r>
    </w:p>
    <w:p>
      <w:r>
        <w:t xml:space="preserve">我方（泰和信息技术​）承诺严格按照招​标文件要求组织施​工并确保工程质量​达到合格标准。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1392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4218</w:t>
            </w:r>
          </w:p>
        </w:tc>
        <w:tc>
          <w:p>
            <w:r>
              <w:t xml:space="preserve">8436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1245</w:t>
            </w:r>
          </w:p>
        </w:tc>
        <w:tc>
          <w:p>
            <w:r>
              <w:t xml:space="preserve">3735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1868</w:t>
            </w:r>
          </w:p>
        </w:tc>
        <w:tc>
          <w:p>
            <w:r>
              <w:t xml:space="preserve">7472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4695</w:t>
            </w:r>
          </w:p>
        </w:tc>
        <w:tc>
          <w:p>
            <w:r>
              <w:t xml:space="preserve">23475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1722</w:t>
            </w:r>
          </w:p>
        </w:tc>
        <w:tc>
          <w:p>
            <w:r>
              <w:t xml:space="preserve">1722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2345</w:t>
            </w:r>
          </w:p>
        </w:tc>
        <w:tc>
          <w:p>
            <w:r>
              <w:t xml:space="preserve">4690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5172</w:t>
            </w:r>
          </w:p>
        </w:tc>
        <w:tc>
          <w:p>
            <w:r>
              <w:t xml:space="preserve">15516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2199</w:t>
            </w:r>
          </w:p>
        </w:tc>
        <w:tc>
          <w:p>
            <w:r>
              <w:t xml:space="preserve">8796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2822</w:t>
            </w:r>
          </w:p>
        </w:tc>
        <w:tc>
          <w:p>
            <w:r>
              <w:t xml:space="preserve">14110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5649</w:t>
            </w:r>
          </w:p>
        </w:tc>
        <w:tc>
          <w:p>
            <w:r>
              <w:t xml:space="preserve">5649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2676</w:t>
            </w:r>
          </w:p>
        </w:tc>
        <w:tc>
          <w:p>
            <w:r>
              <w:t xml:space="preserve">5352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40000"/>
    <w:rsid w:val="AB040000"/>
    <w:rsid w:val="AB040001"/>
    <w:rsid w:val="AB040002"/>
    <w:rsid w:val="AB040003"/>
    <w:rsid w:val="AB04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投标文件模板戊.dotx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泰和信息技术</dc:creator>
  <cp:lastModifiedBy>投标编制专用机</cp:lastModifiedBy>
  <dcterms:created>2024-03-15T09:06:00Z</dcterms:created>
  <dcterms:modified>2024-03-15T09:06:00Z</dcterms:modified>
</cp:coreProperties>
</file>