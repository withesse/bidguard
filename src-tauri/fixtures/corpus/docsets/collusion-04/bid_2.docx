
<file path=[Content_Types].xml><?xml version="1.0" encoding="utf-8"?>
<Types xmlns="http://schemas.openxmlformats.org/package/2006/content-types"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 xml:space="preserve">投标人：博远数字系统</w:t>
      </w:r>
    </w:p>
    <w:p>
      <w:r>
        <w:t xml:space="preserve">工程交付使用后，我方提供即时周到的售后服务，建立快速响应机制，确保用户在使用过程中遇到的问题得到妥善解决。</w:t>
      </w:r>
    </w:p>
    <w:p>
      <w:r>
        <w:t xml:space="preserve">我方（博远数字系统​）承诺严格按照招​标文件要求组织施​工并确保工程质量​达到合格标准。</w:t>
      </w:r>
    </w:p>
    <w:tbl>
      <w:tr>
        <w:tc>
          <w:p>
            <w:r>
              <w:t xml:space="preserve">序号</w:t>
            </w:r>
          </w:p>
        </w:tc>
        <w:tc>
          <w:p>
            <w:r>
              <w:t xml:space="preserve">设备名称及服务内容</w:t>
            </w:r>
          </w:p>
        </w:tc>
        <w:tc>
          <w:p>
            <w:r>
              <w:t xml:space="preserve">单价（元）</w:t>
            </w:r>
          </w:p>
        </w:tc>
        <w:tc>
          <w:p>
            <w:r>
              <w:t xml:space="preserve">工期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核心交换机及配套光模块安装调试</w:t>
            </w:r>
          </w:p>
        </w:tc>
        <w:tc>
          <w:p>
            <w:r>
              <w:t xml:space="preserve">1296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机房精密空调供货与调试</w:t>
            </w:r>
          </w:p>
        </w:tc>
        <w:tc>
          <w:p>
            <w:r>
              <w:t xml:space="preserve">3780</w:t>
            </w:r>
          </w:p>
        </w:tc>
        <w:tc>
          <w:p>
            <w:r>
              <w:t xml:space="preserve">30天</w:t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综合布线及线缆敷设</w:t>
            </w:r>
          </w:p>
        </w:tc>
        <w:tc>
          <w:p>
            <w:r>
              <w:t xml:space="preserve">864</w:t>
            </w:r>
          </w:p>
        </w:tc>
        <w:tc>
          <w:p>
            <w:r>
              <w:t xml:space="preserve">30天</w:t>
            </w:r>
          </w:p>
        </w:tc>
      </w:tr>
    </w:tbl>
  </w:body>
</w:document>
</file>

<file path=word/settings.xml><?xml version="1.0" encoding="utf-8"?>
<w:settings xmlns:w="http://schemas.openxmlformats.org/wordprocessingml/2006/main">
  <w:zoom w:percent="100"/>
  <w:rsids>
    <w:rsidRoot w:val="AB040000"/>
    <w:rsid w:val="AB040000"/>
    <w:rsid w:val="AB040001"/>
    <w:rsid w:val="AB040002"/>
    <w:rsid w:val="AB040003"/>
    <w:rsid w:val="AB040004"/>
  </w:rsids>
</w:settings>
</file>

<file path=docProps/app.xml><?xml version="1.0" encoding="utf-8"?>
<Properties xmlns="http://schemas.openxmlformats.org/officeDocument/2006/extended-properties">
  <Application>Microsoft Office Word</Application>
  <Template>投标文件模板戊.dotx</Template>
  <Pages>3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creator>博远数字系统</dc:creator>
  <cp:lastModifiedBy>投标编制专用机</cp:lastModifiedBy>
  <dcterms:created>2024-03-15T09:03:00Z</dcterms:created>
  <dcterms:modified>2024-03-15T09:03:00Z</dcterms:modified>
</cp:coreProperties>
</file>