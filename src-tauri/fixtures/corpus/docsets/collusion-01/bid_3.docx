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投标人：广盛建工集团</w:t>
      </w:r>
    </w:p>
    <w:p>
      <w:r>
        <w:t xml:space="preserve">我方合理划分建设区段，采用流水作业途径组织施工，逐步优化工序衔接，将无效工时压缩到最低，切实提高施工效率。</w:t>
      </w:r>
    </w:p>
    <w:p>
      <w:r>
        <w:t xml:space="preserve">我方（广盛建工集团​）承诺严格按照招​标文件要求组织施​工并确保工程质量​达到合格标准。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1392</w:t>
            </w:r>
          </w:p>
        </w:tc>
        <w:tc>
          <w:p>
            <w:r>
              <w:t xml:space="preserve">1392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4218</w:t>
            </w:r>
          </w:p>
        </w:tc>
        <w:tc>
          <w:p>
            <w:r>
              <w:t xml:space="preserve">8436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1245</w:t>
            </w:r>
          </w:p>
        </w:tc>
        <w:tc>
          <w:p>
            <w:r>
              <w:t xml:space="preserve">3735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1868</w:t>
            </w:r>
          </w:p>
        </w:tc>
        <w:tc>
          <w:p>
            <w:r>
              <w:t xml:space="preserve">7472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4695</w:t>
            </w:r>
          </w:p>
        </w:tc>
        <w:tc>
          <w:p>
            <w:r>
              <w:t xml:space="preserve">23475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1722</w:t>
            </w:r>
          </w:p>
        </w:tc>
        <w:tc>
          <w:p>
            <w:r>
              <w:t xml:space="preserve">1722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2345</w:t>
            </w:r>
          </w:p>
        </w:tc>
        <w:tc>
          <w:p>
            <w:r>
              <w:t xml:space="preserve">4690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5172</w:t>
            </w:r>
          </w:p>
        </w:tc>
        <w:tc>
          <w:p>
            <w:r>
              <w:t xml:space="preserve">15516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2199</w:t>
            </w:r>
          </w:p>
        </w:tc>
        <w:tc>
          <w:p>
            <w:r>
              <w:t xml:space="preserve">8796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2822</w:t>
            </w:r>
          </w:p>
        </w:tc>
        <w:tc>
          <w:p>
            <w:r>
              <w:t xml:space="preserve">14110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5649</w:t>
            </w:r>
          </w:p>
        </w:tc>
        <w:tc>
          <w:p>
            <w:r>
              <w:t xml:space="preserve">5649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2676</w:t>
            </w:r>
          </w:p>
        </w:tc>
        <w:tc>
          <w:p>
            <w:r>
              <w:t xml:space="preserve">5352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10000"/>
    <w:rsid w:val="AB010000"/>
    <w:rsid w:val="AB010001"/>
    <w:rsid w:val="AB010002"/>
    <w:rsid w:val="AB010003"/>
    <w:rsid w:val="AB01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投标文件模板乙.dotx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广盛建工集团</dc:creator>
  <cp:lastModifiedBy>投标编制专用机</cp:lastModifiedBy>
  <dcterms:created>2024-03-15T09:06:00Z</dcterms:created>
  <dcterms:modified>2024-03-15T09:06:00Z</dcterms:modified>
</cp:coreProperties>
</file>